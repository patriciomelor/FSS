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962"/>
        <w:gridCol w:w="423"/>
        <w:gridCol w:w="927"/>
        <w:gridCol w:w="423"/>
        <w:gridCol w:w="5257"/>
        <w:gridCol w:w="1350"/>
      </w:tblGrid>
      <w:tr w:rsidR="003D1B71" w:rsidRPr="00CA16E3" w14:paraId="1B793336" w14:textId="77777777" w:rsidTr="00A158B7">
        <w:trPr>
          <w:trHeight w:val="2112"/>
        </w:trPr>
        <w:tc>
          <w:tcPr>
            <w:tcW w:w="3662" w:type="dxa"/>
            <w:gridSpan w:val="5"/>
            <w:vMerge w:val="restart"/>
            <w:tcBorders>
              <w:bottom w:val="nil"/>
            </w:tcBorders>
          </w:tcPr>
          <w:p w14:paraId="4B67AFA8" w14:textId="72A9D7ED" w:rsidR="003D1B71" w:rsidRPr="00665F95" w:rsidRDefault="000D64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CD9D80" wp14:editId="4E11F5A1">
                  <wp:extent cx="1524000" cy="1631462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474" cy="1646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3CA8CAE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14:paraId="6C83E871" w14:textId="76AAE6D8" w:rsidR="003D1B71" w:rsidRPr="00665F95" w:rsidRDefault="00573F36" w:rsidP="00310F17">
            <w:pPr>
              <w:pStyle w:val="Ttulo"/>
            </w:pPr>
            <w:r>
              <w:t>María</w:t>
            </w:r>
            <w:r w:rsidR="000D6471">
              <w:t xml:space="preserve"> pilar </w:t>
            </w:r>
            <w:r w:rsidR="00F64702">
              <w:t>C</w:t>
            </w:r>
            <w:r w:rsidR="000D6471">
              <w:t xml:space="preserve">arvajal </w:t>
            </w:r>
            <w:proofErr w:type="spellStart"/>
            <w:r w:rsidR="00F64702">
              <w:t>B</w:t>
            </w:r>
            <w:r w:rsidR="000D6471">
              <w:t>azaes</w:t>
            </w:r>
            <w:proofErr w:type="spellEnd"/>
          </w:p>
        </w:tc>
      </w:tr>
      <w:tr w:rsidR="003D1B71" w:rsidRPr="00CA16E3" w14:paraId="4C641383" w14:textId="77777777" w:rsidTr="00A158B7">
        <w:trPr>
          <w:trHeight w:val="1589"/>
        </w:trPr>
        <w:tc>
          <w:tcPr>
            <w:tcW w:w="3662" w:type="dxa"/>
            <w:gridSpan w:val="5"/>
            <w:vMerge/>
            <w:tcBorders>
              <w:bottom w:val="nil"/>
            </w:tcBorders>
          </w:tcPr>
          <w:p w14:paraId="13AE5159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17375B0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p w14:paraId="1184740B" w14:textId="76E394E0" w:rsidR="003D1B71" w:rsidRDefault="000D6471" w:rsidP="00665F95">
            <w:pPr>
              <w:pStyle w:val="Fechas"/>
              <w:spacing w:line="216" w:lineRule="auto"/>
              <w:rPr>
                <w:rFonts w:ascii="Corbel" w:eastAsia="Calibri" w:hAnsi="Corbel"/>
                <w:color w:val="0072C7" w:themeColor="accent2"/>
                <w:sz w:val="24"/>
                <w:szCs w:val="24"/>
                <w:lang w:bidi="es-ES"/>
              </w:rPr>
            </w:pPr>
            <w:r w:rsidRPr="001E52E3">
              <w:rPr>
                <w:rFonts w:ascii="Corbel" w:eastAsia="Calibri" w:hAnsi="Corbel"/>
                <w:color w:val="0072C7" w:themeColor="accent2"/>
                <w:sz w:val="24"/>
                <w:szCs w:val="24"/>
                <w:lang w:bidi="es-ES"/>
              </w:rPr>
              <w:t>Objetivo</w:t>
            </w:r>
          </w:p>
          <w:p w14:paraId="13D35881" w14:textId="77777777" w:rsidR="001E52E3" w:rsidRPr="001E52E3" w:rsidRDefault="001E52E3" w:rsidP="00665F95">
            <w:pPr>
              <w:pStyle w:val="Fechas"/>
              <w:spacing w:line="216" w:lineRule="auto"/>
              <w:rPr>
                <w:rFonts w:ascii="Corbel" w:eastAsia="Calibri" w:hAnsi="Corbel"/>
                <w:color w:val="0072C7" w:themeColor="accent2"/>
                <w:sz w:val="24"/>
                <w:szCs w:val="24"/>
                <w:lang w:bidi="es-ES"/>
              </w:rPr>
            </w:pPr>
          </w:p>
          <w:p w14:paraId="10E738C6" w14:textId="682CC040" w:rsidR="000D6471" w:rsidRPr="001E52E3" w:rsidRDefault="000D6471" w:rsidP="00665F95">
            <w:pPr>
              <w:pStyle w:val="Fechas"/>
              <w:spacing w:line="216" w:lineRule="auto"/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</w:pPr>
            <w:r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 xml:space="preserve">Técnico en enfermería nivel superior experiencia 8 años en servicio de salud publica y privada 2 años de experiencia en área </w:t>
            </w:r>
            <w:r w:rsidR="001E52E3"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>administrativa.</w:t>
            </w:r>
            <w:r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 xml:space="preserve"> actualmente egresada de ingeniería </w:t>
            </w:r>
            <w:r w:rsidR="001E52E3"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>industrial,</w:t>
            </w:r>
            <w:r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 xml:space="preserve"> capacitación de asistente administrativa </w:t>
            </w:r>
            <w:r w:rsidR="001E52E3"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>contable. proactiva</w:t>
            </w:r>
            <w:r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 xml:space="preserve"> con muchas ganas de aprender y desempeñarme como un recurso activo en la empresa en desempeño de mi </w:t>
            </w:r>
            <w:r w:rsidR="001E52E3"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>práctica</w:t>
            </w:r>
            <w:r w:rsidRPr="001E52E3">
              <w:rPr>
                <w:rFonts w:ascii="Arial" w:eastAsia="Calibri" w:hAnsi="Arial" w:cs="Arial"/>
                <w:b w:val="0"/>
                <w:bCs/>
                <w:sz w:val="22"/>
                <w:szCs w:val="22"/>
                <w:lang w:bidi="es-ES"/>
              </w:rPr>
              <w:t xml:space="preserve"> profesional.</w:t>
            </w:r>
          </w:p>
          <w:p w14:paraId="751F2B23" w14:textId="77CA5721" w:rsidR="000D6471" w:rsidRPr="001E52E3" w:rsidRDefault="000D6471" w:rsidP="00665F95">
            <w:pPr>
              <w:pStyle w:val="Fechas"/>
              <w:spacing w:line="216" w:lineRule="auto"/>
              <w:rPr>
                <w:rFonts w:ascii="Arial" w:hAnsi="Arial" w:cs="Arial"/>
                <w:b w:val="0"/>
                <w:bCs/>
                <w:sz w:val="22"/>
                <w:szCs w:val="22"/>
              </w:rPr>
            </w:pPr>
          </w:p>
          <w:p w14:paraId="287D7A4F" w14:textId="77777777" w:rsidR="000D6471" w:rsidRPr="00665F95" w:rsidRDefault="000D6471" w:rsidP="00665F95">
            <w:pPr>
              <w:pStyle w:val="Fechas"/>
              <w:spacing w:line="216" w:lineRule="auto"/>
            </w:pPr>
          </w:p>
          <w:p w14:paraId="454E449E" w14:textId="54934B76" w:rsidR="003D1B71" w:rsidRPr="00F20161" w:rsidRDefault="000D6471" w:rsidP="00F20161">
            <w:pPr>
              <w:pStyle w:val="Ttulo2"/>
            </w:pPr>
            <w:r>
              <w:t>aptitudes</w:t>
            </w:r>
          </w:p>
          <w:p w14:paraId="5481E882" w14:textId="0091E128" w:rsidR="003D1B71" w:rsidRPr="001E52E3" w:rsidRDefault="001E52E3" w:rsidP="001E52E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</w:t>
            </w:r>
            <w:r w:rsidRPr="001E52E3">
              <w:rPr>
                <w:rFonts w:ascii="Arial" w:hAnsi="Arial" w:cs="Arial"/>
              </w:rPr>
              <w:t>responsable,</w:t>
            </w:r>
            <w:r w:rsidR="000D6471" w:rsidRPr="001E52E3">
              <w:rPr>
                <w:rFonts w:ascii="Arial" w:hAnsi="Arial" w:cs="Arial"/>
              </w:rPr>
              <w:t xml:space="preserve"> proactiva con </w:t>
            </w:r>
            <w:r w:rsidRPr="001E52E3">
              <w:rPr>
                <w:rFonts w:ascii="Arial" w:hAnsi="Arial" w:cs="Arial"/>
              </w:rPr>
              <w:t>disponibilidad</w:t>
            </w:r>
            <w:r w:rsidR="000D6471" w:rsidRPr="001E52E3">
              <w:rPr>
                <w:rFonts w:ascii="Arial" w:hAnsi="Arial" w:cs="Arial"/>
              </w:rPr>
              <w:t xml:space="preserve"> para aprender recibiendo </w:t>
            </w:r>
            <w:r w:rsidRPr="001E52E3">
              <w:rPr>
                <w:rFonts w:ascii="Arial" w:hAnsi="Arial" w:cs="Arial"/>
              </w:rPr>
              <w:t>órdenes</w:t>
            </w:r>
            <w:r w:rsidR="000D6471" w:rsidRPr="001E52E3">
              <w:rPr>
                <w:rFonts w:ascii="Arial" w:hAnsi="Arial" w:cs="Arial"/>
              </w:rPr>
              <w:t xml:space="preserve"> para un mejor manejo en los procesos productivos otorgando manejo de grupo y resolución de conflictos.</w:t>
            </w:r>
          </w:p>
          <w:p w14:paraId="16C1AED4" w14:textId="41D66650" w:rsidR="003D1B71" w:rsidRPr="00F20161" w:rsidRDefault="000D6471" w:rsidP="00F20161">
            <w:pPr>
              <w:pStyle w:val="Ttulo2"/>
            </w:pPr>
            <w:r>
              <w:t>experiencia</w:t>
            </w:r>
          </w:p>
          <w:p w14:paraId="173EDE24" w14:textId="1CCF308F" w:rsidR="000D6471" w:rsidRPr="004C0C83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técnico en laboratorio de </w:t>
            </w:r>
            <w:r w:rsidR="001E52E3" w:rsidRPr="004C0C83">
              <w:rPr>
                <w:rFonts w:ascii="Arial" w:hAnsi="Arial" w:cs="Arial"/>
              </w:rPr>
              <w:t>investigación, toma</w:t>
            </w:r>
            <w:r w:rsidRPr="004C0C83">
              <w:rPr>
                <w:rFonts w:ascii="Arial" w:hAnsi="Arial" w:cs="Arial"/>
              </w:rPr>
              <w:t xml:space="preserve"> de muestra PUCV </w:t>
            </w:r>
            <w:r w:rsidR="001E52E3" w:rsidRPr="004C0C83">
              <w:rPr>
                <w:rFonts w:ascii="Arial" w:hAnsi="Arial" w:cs="Arial"/>
              </w:rPr>
              <w:t>Valparaíso</w:t>
            </w:r>
            <w:r w:rsidRPr="004C0C83">
              <w:rPr>
                <w:rFonts w:ascii="Arial" w:hAnsi="Arial" w:cs="Arial"/>
              </w:rPr>
              <w:t>.</w:t>
            </w:r>
          </w:p>
          <w:p w14:paraId="546F3DF8" w14:textId="0DD89871" w:rsidR="000D6471" w:rsidRPr="004C0C83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Marzo 2009/2012 realizar apoyo a la investigación y operación en mantención de equipos de análisis </w:t>
            </w:r>
            <w:r w:rsidR="001E52E3" w:rsidRPr="004C0C83">
              <w:rPr>
                <w:rFonts w:ascii="Arial" w:hAnsi="Arial" w:cs="Arial"/>
              </w:rPr>
              <w:t>químicos.</w:t>
            </w:r>
          </w:p>
          <w:p w14:paraId="0590B5CC" w14:textId="7A5380D3" w:rsidR="000D6471" w:rsidRPr="004C0C83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>Asistente administrativo de oficina</w:t>
            </w:r>
          </w:p>
          <w:p w14:paraId="70821676" w14:textId="0EE94FBB" w:rsidR="000D6471" w:rsidRPr="004C0C83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Apoyo laboratorio y análisis de suelo área administrativa </w:t>
            </w:r>
            <w:proofErr w:type="spellStart"/>
            <w:r w:rsidRPr="004C0C83">
              <w:rPr>
                <w:rFonts w:ascii="Arial" w:hAnsi="Arial" w:cs="Arial"/>
              </w:rPr>
              <w:t>llay</w:t>
            </w:r>
            <w:proofErr w:type="spellEnd"/>
            <w:r w:rsidRPr="004C0C83">
              <w:rPr>
                <w:rFonts w:ascii="Arial" w:hAnsi="Arial" w:cs="Arial"/>
              </w:rPr>
              <w:t xml:space="preserve"> </w:t>
            </w:r>
            <w:proofErr w:type="spellStart"/>
            <w:r w:rsidRPr="004C0C83">
              <w:rPr>
                <w:rFonts w:ascii="Arial" w:hAnsi="Arial" w:cs="Arial"/>
              </w:rPr>
              <w:t>llay</w:t>
            </w:r>
            <w:proofErr w:type="spellEnd"/>
            <w:r w:rsidRPr="004C0C83">
              <w:rPr>
                <w:rFonts w:ascii="Arial" w:hAnsi="Arial" w:cs="Arial"/>
              </w:rPr>
              <w:t xml:space="preserve"> </w:t>
            </w:r>
          </w:p>
          <w:p w14:paraId="27A469CA" w14:textId="0EB7D4A1" w:rsidR="000D6471" w:rsidRPr="004C0C83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Julio 2013/2017 </w:t>
            </w:r>
            <w:r w:rsidR="001E52E3" w:rsidRPr="004C0C83">
              <w:rPr>
                <w:rFonts w:ascii="Arial" w:hAnsi="Arial" w:cs="Arial"/>
              </w:rPr>
              <w:t>desempeñándome</w:t>
            </w:r>
            <w:r w:rsidRPr="004C0C83">
              <w:rPr>
                <w:rFonts w:ascii="Arial" w:hAnsi="Arial" w:cs="Arial"/>
              </w:rPr>
              <w:t xml:space="preserve"> como técnico en enfermería hospital san </w:t>
            </w:r>
            <w:r w:rsidR="001E52E3" w:rsidRPr="004C0C83">
              <w:rPr>
                <w:rFonts w:ascii="Arial" w:hAnsi="Arial" w:cs="Arial"/>
              </w:rPr>
              <w:t>Martín</w:t>
            </w:r>
            <w:r w:rsidRPr="004C0C83">
              <w:rPr>
                <w:rFonts w:ascii="Arial" w:hAnsi="Arial" w:cs="Arial"/>
              </w:rPr>
              <w:t xml:space="preserve"> de Quillota.</w:t>
            </w:r>
          </w:p>
          <w:p w14:paraId="109C63FD" w14:textId="2FC962D6" w:rsidR="000D6471" w:rsidRPr="004C0C83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2018 apoyo de administración de </w:t>
            </w:r>
            <w:r w:rsidR="004C0C83" w:rsidRPr="004C0C83">
              <w:rPr>
                <w:rFonts w:ascii="Arial" w:hAnsi="Arial" w:cs="Arial"/>
              </w:rPr>
              <w:t>laboratorio</w:t>
            </w:r>
            <w:r w:rsidRPr="004C0C83">
              <w:rPr>
                <w:rFonts w:ascii="Arial" w:hAnsi="Arial" w:cs="Arial"/>
              </w:rPr>
              <w:t xml:space="preserve"> particular de análisis de suelos, asistente de gestión en ofi</w:t>
            </w:r>
            <w:r w:rsidR="004C0C83" w:rsidRPr="004C0C83">
              <w:rPr>
                <w:rFonts w:ascii="Arial" w:hAnsi="Arial" w:cs="Arial"/>
              </w:rPr>
              <w:t>ci</w:t>
            </w:r>
            <w:r w:rsidRPr="004C0C83">
              <w:rPr>
                <w:rFonts w:ascii="Arial" w:hAnsi="Arial" w:cs="Arial"/>
              </w:rPr>
              <w:t xml:space="preserve">na técnica en </w:t>
            </w:r>
            <w:r w:rsidR="004C0C83" w:rsidRPr="004C0C83">
              <w:rPr>
                <w:rFonts w:ascii="Arial" w:hAnsi="Arial" w:cs="Arial"/>
              </w:rPr>
              <w:t>cristalería</w:t>
            </w:r>
            <w:r w:rsidRPr="004C0C83">
              <w:rPr>
                <w:rFonts w:ascii="Arial" w:hAnsi="Arial" w:cs="Arial"/>
              </w:rPr>
              <w:t xml:space="preserve"> chile.</w:t>
            </w:r>
          </w:p>
          <w:p w14:paraId="7FC388C3" w14:textId="162CA81D" w:rsidR="000D6471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Asistente de prevención de riesgo en charlas informativas área </w:t>
            </w:r>
            <w:r w:rsidR="004C0C83" w:rsidRPr="004C0C83">
              <w:rPr>
                <w:rFonts w:ascii="Arial" w:hAnsi="Arial" w:cs="Arial"/>
              </w:rPr>
              <w:t>salud.</w:t>
            </w:r>
          </w:p>
          <w:p w14:paraId="03BFF61A" w14:textId="77777777" w:rsidR="009E3AC6" w:rsidRDefault="009E3AC6" w:rsidP="00665F95">
            <w:pPr>
              <w:spacing w:line="21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2022 práctica realizada productos torre SPA</w:t>
            </w:r>
          </w:p>
          <w:p w14:paraId="76510694" w14:textId="7EDB721A" w:rsidR="009E3AC6" w:rsidRDefault="0096691A" w:rsidP="00665F95">
            <w:pPr>
              <w:spacing w:line="21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 de producción, abastecimiento de productos semielaborados para las máquinas , despacho de bodegas</w:t>
            </w:r>
            <w:r w:rsidR="000D7EDF">
              <w:rPr>
                <w:rFonts w:ascii="Arial" w:hAnsi="Arial" w:cs="Arial"/>
              </w:rPr>
              <w:t>, planificación, calidad y desarrollo.400 horas.</w:t>
            </w:r>
          </w:p>
          <w:p w14:paraId="7E872B67" w14:textId="1D765261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6403C4D1" w14:textId="7FA28274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18739800" w14:textId="259AF538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44BE282E" w14:textId="4E184773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1479DF58" w14:textId="227A0145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3D8F86CA" w14:textId="4632BB3D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2345F46B" w14:textId="4DBE7DDE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1FEF950D" w14:textId="4535E0AD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3EF9153B" w14:textId="74B03DBD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283D7C8A" w14:textId="59DF7DCB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6DE9AF68" w14:textId="38FB20BE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1523EB86" w14:textId="1E0F26A2" w:rsid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4649DC1C" w14:textId="77777777" w:rsidR="004C0C83" w:rsidRPr="004C0C83" w:rsidRDefault="004C0C8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45B7A40C" w14:textId="77777777" w:rsidR="000D6471" w:rsidRPr="00665F95" w:rsidRDefault="000D6471" w:rsidP="00665F95">
            <w:pPr>
              <w:spacing w:line="216" w:lineRule="auto"/>
            </w:pPr>
          </w:p>
          <w:p w14:paraId="40AD744F" w14:textId="51F20DF6" w:rsidR="003D1B71" w:rsidRPr="00F20161" w:rsidRDefault="004C0C83" w:rsidP="00F20161">
            <w:pPr>
              <w:pStyle w:val="Ttulo2"/>
            </w:pPr>
            <w:r>
              <w:t>formación</w:t>
            </w:r>
          </w:p>
          <w:p w14:paraId="5953D4FD" w14:textId="4D688D60" w:rsidR="003D1B71" w:rsidRPr="004C0C83" w:rsidRDefault="000D6471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técnico en enfermería nivel superior santo tomas </w:t>
            </w:r>
            <w:r w:rsidR="001E52E3" w:rsidRPr="004C0C83">
              <w:rPr>
                <w:rFonts w:ascii="Arial" w:hAnsi="Arial" w:cs="Arial"/>
              </w:rPr>
              <w:t>Santiago</w:t>
            </w:r>
          </w:p>
          <w:p w14:paraId="273F78BE" w14:textId="3F046C93" w:rsidR="001E52E3" w:rsidRPr="004C0C83" w:rsidRDefault="001E52E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27C60EEF" w14:textId="3424EB97" w:rsidR="001E52E3" w:rsidRPr="004C0C83" w:rsidRDefault="001E52E3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 xml:space="preserve">capacitación y curso de administrativo contable por becas chile universidad </w:t>
            </w:r>
            <w:r w:rsidR="00AD2026" w:rsidRPr="004C0C83">
              <w:rPr>
                <w:rFonts w:ascii="Arial" w:hAnsi="Arial" w:cs="Arial"/>
              </w:rPr>
              <w:t>Federico</w:t>
            </w:r>
            <w:r w:rsidRPr="004C0C83">
              <w:rPr>
                <w:rFonts w:ascii="Arial" w:hAnsi="Arial" w:cs="Arial"/>
              </w:rPr>
              <w:t xml:space="preserve"> santa </w:t>
            </w:r>
            <w:r w:rsidR="00AD2026" w:rsidRPr="004C0C83">
              <w:rPr>
                <w:rFonts w:ascii="Arial" w:hAnsi="Arial" w:cs="Arial"/>
              </w:rPr>
              <w:t>maría</w:t>
            </w:r>
            <w:r w:rsidRPr="004C0C83">
              <w:rPr>
                <w:rFonts w:ascii="Arial" w:hAnsi="Arial" w:cs="Arial"/>
              </w:rPr>
              <w:t xml:space="preserve"> </w:t>
            </w:r>
            <w:r w:rsidR="004C0C83" w:rsidRPr="004C0C83">
              <w:rPr>
                <w:rFonts w:ascii="Arial" w:hAnsi="Arial" w:cs="Arial"/>
              </w:rPr>
              <w:t>Valparaíso</w:t>
            </w:r>
          </w:p>
          <w:p w14:paraId="541B56D1" w14:textId="37DE74DB" w:rsidR="001E52E3" w:rsidRPr="004C0C83" w:rsidRDefault="001E52E3" w:rsidP="00665F95">
            <w:pPr>
              <w:spacing w:line="216" w:lineRule="auto"/>
              <w:rPr>
                <w:rFonts w:ascii="Arial" w:hAnsi="Arial" w:cs="Arial"/>
              </w:rPr>
            </w:pPr>
          </w:p>
          <w:p w14:paraId="6C35C2BB" w14:textId="2CCC4463" w:rsidR="001E52E3" w:rsidRPr="004C0C83" w:rsidRDefault="001E52E3" w:rsidP="00665F95">
            <w:pPr>
              <w:spacing w:line="216" w:lineRule="auto"/>
              <w:rPr>
                <w:rFonts w:ascii="Arial" w:hAnsi="Arial" w:cs="Arial"/>
              </w:rPr>
            </w:pPr>
            <w:r w:rsidRPr="004C0C83">
              <w:rPr>
                <w:rFonts w:ascii="Arial" w:hAnsi="Arial" w:cs="Arial"/>
              </w:rPr>
              <w:t>egresada de ingeniería industrial en ejecución 2022</w:t>
            </w:r>
          </w:p>
          <w:p w14:paraId="33685891" w14:textId="00D0982A" w:rsidR="001E52E3" w:rsidRPr="00665F95" w:rsidRDefault="001E52E3" w:rsidP="00665F95">
            <w:pPr>
              <w:spacing w:line="216" w:lineRule="auto"/>
            </w:pPr>
            <w:r w:rsidRPr="004C0C83">
              <w:rPr>
                <w:rFonts w:ascii="Arial" w:hAnsi="Arial" w:cs="Arial"/>
              </w:rPr>
              <w:t xml:space="preserve">universidad los lagos </w:t>
            </w:r>
            <w:r w:rsidR="004C0C83" w:rsidRPr="004C0C83">
              <w:rPr>
                <w:rFonts w:ascii="Arial" w:hAnsi="Arial" w:cs="Arial"/>
              </w:rPr>
              <w:t>Quillota</w:t>
            </w:r>
          </w:p>
          <w:p w14:paraId="001EC308" w14:textId="3B23D29D" w:rsidR="003D1B71" w:rsidRPr="00F20161" w:rsidRDefault="001E52E3" w:rsidP="00F20161">
            <w:pPr>
              <w:pStyle w:val="Ttulo2"/>
            </w:pPr>
            <w:r>
              <w:t>habilidades</w:t>
            </w:r>
          </w:p>
          <w:p w14:paraId="372CCA92" w14:textId="180A3C02" w:rsidR="003D1B71" w:rsidRPr="00665F95" w:rsidRDefault="001E52E3" w:rsidP="00665F95">
            <w:pPr>
              <w:spacing w:line="216" w:lineRule="auto"/>
              <w:rPr>
                <w:sz w:val="24"/>
                <w:szCs w:val="24"/>
              </w:rPr>
            </w:pPr>
            <w:r w:rsidRPr="004C0C83">
              <w:rPr>
                <w:rFonts w:ascii="Arial" w:hAnsi="Arial" w:cs="Arial"/>
              </w:rPr>
              <w:t xml:space="preserve">curso de rescate y evaluación primaria y secundaria de </w:t>
            </w:r>
            <w:r w:rsidR="004C0C83" w:rsidRPr="004C0C83">
              <w:rPr>
                <w:rFonts w:ascii="Arial" w:hAnsi="Arial" w:cs="Arial"/>
              </w:rPr>
              <w:t>emergencia, dominio</w:t>
            </w:r>
            <w:r w:rsidRPr="004C0C83">
              <w:rPr>
                <w:rFonts w:ascii="Arial" w:hAnsi="Arial" w:cs="Arial"/>
              </w:rPr>
              <w:t xml:space="preserve"> de primeros </w:t>
            </w:r>
            <w:r w:rsidR="004C0C83" w:rsidRPr="004C0C83">
              <w:rPr>
                <w:rFonts w:ascii="Arial" w:hAnsi="Arial" w:cs="Arial"/>
              </w:rPr>
              <w:t>auxilios,</w:t>
            </w:r>
            <w:r w:rsidRPr="004C0C83">
              <w:rPr>
                <w:rFonts w:ascii="Arial" w:hAnsi="Arial" w:cs="Arial"/>
              </w:rPr>
              <w:t xml:space="preserve"> curso RCP técnica de manejos de </w:t>
            </w:r>
            <w:r w:rsidR="004C0C83" w:rsidRPr="004C0C83">
              <w:rPr>
                <w:rFonts w:ascii="Arial" w:hAnsi="Arial" w:cs="Arial"/>
              </w:rPr>
              <w:t>heridas,</w:t>
            </w:r>
            <w:r w:rsidRPr="004C0C83">
              <w:rPr>
                <w:rFonts w:ascii="Arial" w:hAnsi="Arial" w:cs="Arial"/>
              </w:rPr>
              <w:t xml:space="preserve"> dominio herramientas </w:t>
            </w:r>
            <w:r w:rsidR="004C0C83" w:rsidRPr="004C0C83">
              <w:rPr>
                <w:rFonts w:ascii="Arial" w:hAnsi="Arial" w:cs="Arial"/>
              </w:rPr>
              <w:t>computacionales,</w:t>
            </w:r>
            <w:r w:rsidRPr="004C0C83">
              <w:rPr>
                <w:rFonts w:ascii="Arial" w:hAnsi="Arial" w:cs="Arial"/>
              </w:rPr>
              <w:t xml:space="preserve"> receptiva a recibir ordenes de aprendizaje para un buen desempeño de la empresa a un </w:t>
            </w:r>
            <w:r w:rsidR="004C0C83" w:rsidRPr="004C0C83">
              <w:rPr>
                <w:rFonts w:ascii="Arial" w:hAnsi="Arial" w:cs="Arial"/>
              </w:rPr>
              <w:t>óptimo</w:t>
            </w:r>
            <w:r w:rsidRPr="004C0C83">
              <w:rPr>
                <w:rFonts w:ascii="Arial" w:hAnsi="Arial" w:cs="Arial"/>
              </w:rPr>
              <w:t xml:space="preserve"> éxito</w:t>
            </w:r>
            <w:r>
              <w:t>.</w:t>
            </w:r>
          </w:p>
        </w:tc>
      </w:tr>
      <w:tr w:rsidR="003D1B71" w:rsidRPr="00CA16E3" w14:paraId="7BE0C8FE" w14:textId="77777777" w:rsidTr="003D1B71">
        <w:trPr>
          <w:trHeight w:val="1164"/>
        </w:trPr>
        <w:tc>
          <w:tcPr>
            <w:tcW w:w="720" w:type="dxa"/>
          </w:tcPr>
          <w:p w14:paraId="364D73F7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4"/>
          </w:tcPr>
          <w:p w14:paraId="5466895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7CB0D5A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2701673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53D1DF07" w14:textId="77777777" w:rsidTr="003D1B71">
        <w:trPr>
          <w:trHeight w:val="543"/>
        </w:trPr>
        <w:tc>
          <w:tcPr>
            <w:tcW w:w="720" w:type="dxa"/>
          </w:tcPr>
          <w:p w14:paraId="798BC4B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2057D11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FBD2C55" wp14:editId="275A93C5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0F4613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gridSpan w:val="3"/>
            <w:vAlign w:val="center"/>
          </w:tcPr>
          <w:p w14:paraId="279BA2A9" w14:textId="6A0D4C2D" w:rsidR="003D1B71" w:rsidRPr="00CA16E3" w:rsidRDefault="004C0C83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Quillota</w:t>
            </w:r>
          </w:p>
          <w:p w14:paraId="18BBEAB1" w14:textId="50ECC5FE" w:rsidR="003D1B71" w:rsidRPr="00CA16E3" w:rsidRDefault="004C0C83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barrio los canelos pasajes 1220</w:t>
            </w:r>
          </w:p>
        </w:tc>
        <w:tc>
          <w:tcPr>
            <w:tcW w:w="423" w:type="dxa"/>
            <w:vMerge/>
          </w:tcPr>
          <w:p w14:paraId="7C2742B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093866F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432927B" w14:textId="77777777" w:rsidTr="003D1B71">
        <w:trPr>
          <w:trHeight w:val="183"/>
        </w:trPr>
        <w:tc>
          <w:tcPr>
            <w:tcW w:w="720" w:type="dxa"/>
          </w:tcPr>
          <w:p w14:paraId="3565E137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4"/>
            <w:vAlign w:val="center"/>
          </w:tcPr>
          <w:p w14:paraId="207DD45F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6490EB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0BC7346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5EBFBBA" w14:textId="77777777" w:rsidTr="003D1B71">
        <w:trPr>
          <w:trHeight w:val="624"/>
        </w:trPr>
        <w:tc>
          <w:tcPr>
            <w:tcW w:w="720" w:type="dxa"/>
          </w:tcPr>
          <w:p w14:paraId="532A7FE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7AA20F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8E3ACB4" wp14:editId="316561D0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764AF0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gridSpan w:val="3"/>
            <w:vAlign w:val="center"/>
          </w:tcPr>
          <w:p w14:paraId="1BA7CFB3" w14:textId="6912913E" w:rsidR="003D1B71" w:rsidRPr="00CA16E3" w:rsidRDefault="004C0C83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(56) 921916550</w:t>
            </w:r>
          </w:p>
        </w:tc>
        <w:tc>
          <w:tcPr>
            <w:tcW w:w="423" w:type="dxa"/>
            <w:vMerge/>
          </w:tcPr>
          <w:p w14:paraId="0FD7CCF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64DFB9E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C933DE3" w14:textId="77777777" w:rsidTr="003D1B71">
        <w:trPr>
          <w:trHeight w:val="183"/>
        </w:trPr>
        <w:tc>
          <w:tcPr>
            <w:tcW w:w="720" w:type="dxa"/>
          </w:tcPr>
          <w:p w14:paraId="792517D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4"/>
            <w:vAlign w:val="center"/>
          </w:tcPr>
          <w:p w14:paraId="1F1063F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2D7612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2BB7FDE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90E4397" w14:textId="77777777" w:rsidTr="003D1B71">
        <w:trPr>
          <w:trHeight w:val="633"/>
        </w:trPr>
        <w:tc>
          <w:tcPr>
            <w:tcW w:w="720" w:type="dxa"/>
          </w:tcPr>
          <w:p w14:paraId="47B9FA3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4C003A4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9663C09" wp14:editId="0219E616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B8FF6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gridSpan w:val="3"/>
            <w:vAlign w:val="center"/>
          </w:tcPr>
          <w:p w14:paraId="05667FAD" w14:textId="001BE22B" w:rsidR="003D1B71" w:rsidRDefault="004C0C83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Maximo_pilar@hotmail</w:t>
            </w:r>
            <w:proofErr w:type="spellEnd"/>
            <w:r>
              <w:rPr>
                <w:lang w:val="es-ES_tradnl"/>
              </w:rPr>
              <w:t>.</w:t>
            </w:r>
          </w:p>
          <w:p w14:paraId="15587C41" w14:textId="4F14886D" w:rsidR="004C0C83" w:rsidRPr="00CA16E3" w:rsidRDefault="004C0C83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com</w:t>
            </w:r>
            <w:proofErr w:type="spellEnd"/>
          </w:p>
        </w:tc>
        <w:tc>
          <w:tcPr>
            <w:tcW w:w="423" w:type="dxa"/>
            <w:vMerge/>
          </w:tcPr>
          <w:p w14:paraId="7EA37CA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60F16DC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9157BC1" w14:textId="77777777" w:rsidTr="003D1B71">
        <w:trPr>
          <w:trHeight w:val="174"/>
        </w:trPr>
        <w:tc>
          <w:tcPr>
            <w:tcW w:w="720" w:type="dxa"/>
          </w:tcPr>
          <w:p w14:paraId="2343C3D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4"/>
            <w:vAlign w:val="center"/>
          </w:tcPr>
          <w:p w14:paraId="79BCA34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4D015D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4DE36E9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4C0C83" w:rsidRPr="00CA16E3" w14:paraId="1F14F0B6" w14:textId="77777777" w:rsidTr="003D1B71">
        <w:trPr>
          <w:gridAfter w:val="1"/>
          <w:wAfter w:w="1350" w:type="dxa"/>
          <w:trHeight w:val="633"/>
        </w:trPr>
        <w:tc>
          <w:tcPr>
            <w:tcW w:w="2312" w:type="dxa"/>
            <w:gridSpan w:val="3"/>
            <w:vAlign w:val="center"/>
          </w:tcPr>
          <w:p w14:paraId="48E2583C" w14:textId="5B8A4455" w:rsidR="004C0C83" w:rsidRPr="00CA16E3" w:rsidRDefault="004C0C83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</w:tcPr>
          <w:p w14:paraId="2E5FC4C6" w14:textId="77777777" w:rsidR="004C0C83" w:rsidRPr="00CA16E3" w:rsidRDefault="004C0C83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3"/>
          </w:tcPr>
          <w:p w14:paraId="2B0CA4A4" w14:textId="77777777" w:rsidR="004C0C83" w:rsidRPr="00CA16E3" w:rsidRDefault="004C0C83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3365D24" w14:textId="77777777" w:rsidTr="00665F95">
        <w:trPr>
          <w:trHeight w:val="4071"/>
        </w:trPr>
        <w:tc>
          <w:tcPr>
            <w:tcW w:w="720" w:type="dxa"/>
          </w:tcPr>
          <w:p w14:paraId="01633463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4"/>
          </w:tcPr>
          <w:p w14:paraId="55DD6B44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2A68FD7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gridSpan w:val="2"/>
          </w:tcPr>
          <w:p w14:paraId="18D0F43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77A00285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A68AC" w14:textId="77777777" w:rsidR="000D6471" w:rsidRDefault="000D6471" w:rsidP="00590471">
      <w:r>
        <w:separator/>
      </w:r>
    </w:p>
  </w:endnote>
  <w:endnote w:type="continuationSeparator" w:id="0">
    <w:p w14:paraId="7C9A2DFA" w14:textId="77777777" w:rsidR="000D6471" w:rsidRDefault="000D647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08A6C" w14:textId="77777777" w:rsidR="000D6471" w:rsidRDefault="000D6471" w:rsidP="00590471">
      <w:r>
        <w:separator/>
      </w:r>
    </w:p>
  </w:footnote>
  <w:footnote w:type="continuationSeparator" w:id="0">
    <w:p w14:paraId="30D3639C" w14:textId="77777777" w:rsidR="000D6471" w:rsidRDefault="000D647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0284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7BEB75B" wp14:editId="6A8D0D7A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EA3854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2479172">
    <w:abstractNumId w:val="10"/>
  </w:num>
  <w:num w:numId="2" w16cid:durableId="1135761458">
    <w:abstractNumId w:val="11"/>
  </w:num>
  <w:num w:numId="3" w16cid:durableId="231890834">
    <w:abstractNumId w:val="9"/>
  </w:num>
  <w:num w:numId="4" w16cid:durableId="94205897">
    <w:abstractNumId w:val="14"/>
  </w:num>
  <w:num w:numId="5" w16cid:durableId="76175080">
    <w:abstractNumId w:val="12"/>
  </w:num>
  <w:num w:numId="6" w16cid:durableId="335158592">
    <w:abstractNumId w:val="8"/>
  </w:num>
  <w:num w:numId="7" w16cid:durableId="1262029896">
    <w:abstractNumId w:val="3"/>
  </w:num>
  <w:num w:numId="8" w16cid:durableId="72699941">
    <w:abstractNumId w:val="2"/>
  </w:num>
  <w:num w:numId="9" w16cid:durableId="269708040">
    <w:abstractNumId w:val="1"/>
  </w:num>
  <w:num w:numId="10" w16cid:durableId="2072001412">
    <w:abstractNumId w:val="0"/>
  </w:num>
  <w:num w:numId="11" w16cid:durableId="434061789">
    <w:abstractNumId w:val="7"/>
  </w:num>
  <w:num w:numId="12" w16cid:durableId="2006471743">
    <w:abstractNumId w:val="6"/>
  </w:num>
  <w:num w:numId="13" w16cid:durableId="1283029836">
    <w:abstractNumId w:val="5"/>
  </w:num>
  <w:num w:numId="14" w16cid:durableId="379786542">
    <w:abstractNumId w:val="4"/>
  </w:num>
  <w:num w:numId="15" w16cid:durableId="10529695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471"/>
    <w:rsid w:val="00060042"/>
    <w:rsid w:val="0008685D"/>
    <w:rsid w:val="00090860"/>
    <w:rsid w:val="000D6471"/>
    <w:rsid w:val="000D7EDF"/>
    <w:rsid w:val="00112FD7"/>
    <w:rsid w:val="00150ABD"/>
    <w:rsid w:val="001946FC"/>
    <w:rsid w:val="001E52E3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C0C83"/>
    <w:rsid w:val="004E158A"/>
    <w:rsid w:val="00565C77"/>
    <w:rsid w:val="0056708E"/>
    <w:rsid w:val="00573F36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22139"/>
    <w:rsid w:val="00846CB9"/>
    <w:rsid w:val="008566AA"/>
    <w:rsid w:val="008A1E6E"/>
    <w:rsid w:val="008C024F"/>
    <w:rsid w:val="008C2CFC"/>
    <w:rsid w:val="00912DC8"/>
    <w:rsid w:val="009475DC"/>
    <w:rsid w:val="0096691A"/>
    <w:rsid w:val="00967B93"/>
    <w:rsid w:val="009D090F"/>
    <w:rsid w:val="009E3AC6"/>
    <w:rsid w:val="00A31464"/>
    <w:rsid w:val="00A31B16"/>
    <w:rsid w:val="00A33613"/>
    <w:rsid w:val="00A47A8D"/>
    <w:rsid w:val="00AC6C7E"/>
    <w:rsid w:val="00AD2026"/>
    <w:rsid w:val="00B12D75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852C4"/>
    <w:rsid w:val="00E90A60"/>
    <w:rsid w:val="00ED47F7"/>
    <w:rsid w:val="00EE7E09"/>
    <w:rsid w:val="00F0223C"/>
    <w:rsid w:val="00F20161"/>
    <w:rsid w:val="00F3235D"/>
    <w:rsid w:val="00F32393"/>
    <w:rsid w:val="00F6470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65EA795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image" Target="media/image4.png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3.pn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7.png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2.png" /><Relationship Id="rId5" Type="http://schemas.openxmlformats.org/officeDocument/2006/relationships/styles" Target="styles.xml" /><Relationship Id="rId15" Type="http://schemas.openxmlformats.org/officeDocument/2006/relationships/image" Target="media/image6.png" /><Relationship Id="rId10" Type="http://schemas.openxmlformats.org/officeDocument/2006/relationships/image" Target="media/image1.jpg" /><Relationship Id="rId19" Type="http://schemas.openxmlformats.org/officeDocument/2006/relationships/theme" Target="theme/theme1.xml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image" Target="media/image5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s-ES%7b2B078012-61DE-4926-BF68-A74FA507F679%7d\%7b609DF59F-1D4A-42D0-A79F-4B8AE4F80724%7dtf78128832_win32.dotx" TargetMode="External" 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%7b609DF59F-1D4A-42D0-A79F-4B8AE4F80724%7dtf78128832_win32.dotx</Template>
  <TotalTime>0</TotalTime>
  <Pages>1</Pages>
  <Words>277</Words>
  <Characters>1826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2022-06-23T16:27:00Z</dcterms:created>
  <dcterms:modified xsi:type="dcterms:W3CDTF">2022-06-23T16:27:00Z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